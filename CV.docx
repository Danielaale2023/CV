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9648D" w14:textId="48A84A42" w:rsidR="00AD5898" w:rsidRPr="00683E3A" w:rsidRDefault="00AD5898">
      <w:r w:rsidRPr="00683E3A">
        <w:rPr>
          <w:noProof/>
          <w:lang w:bidi="es-MX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4A17042" wp14:editId="5318A868">
                <wp:simplePos x="0" y="0"/>
                <wp:positionH relativeFrom="page">
                  <wp:align>left</wp:align>
                </wp:positionH>
                <wp:positionV relativeFrom="paragraph">
                  <wp:posOffset>-539750</wp:posOffset>
                </wp:positionV>
                <wp:extent cx="3272589" cy="10058400"/>
                <wp:effectExtent l="0" t="0" r="5715" b="0"/>
                <wp:wrapNone/>
                <wp:docPr id="8" name="Grupo 8" descr="elementos decorativo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589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ángulo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upo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orma libre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orma libre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orma libre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orma libre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6C5F1F11" id="Grupo 8" o:spid="_x0000_s1026" alt="elementos decorativos&#10;" style="position:absolute;margin-left:0;margin-top:-42.5pt;width:257.7pt;height:11in;z-index:-251657216;mso-width-percent:420;mso-height-percent:1000;mso-position-horizontal:left;mso-position-horizont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">
                <v:rect id="Rectángulo 604" o:spid="_x0000_s1027" style="position:absolute;width:32639;height:100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 fillcolor="#0f3344 [3204]" stroked="f"/>
                <v:group id="Grupo 1" o:spid="_x0000_s1028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orma libre 605" o:spid="_x0000_s1029" style="position:absolute;left:62;top:74725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orma libre 606" o:spid="_x0000_s1030" style="position:absolute;left:3941;top:78620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 path="m446,28c420,17,420,17,420,17,378,,331,21,316,63v-7,19,-7,19,-7,19c293,125,244,146,202,127v,,,,,c164,110,119,125,100,161,,344,,344,,344v446,,446,,446,l446,28xe" fillcolor="#e5d8ea [3205]" stroked="f"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orma libre 608" o:spid="_x0000_s1031" style="position:absolute;left:62;top:87703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orma libre 5" o:spid="_x0000_s1032" style="position:absolute;width:32725;height:29067;visibility:visible;mso-wrap-style:square;v-text-anchor:top" coordsize="506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 path="m,412v33,13,33,13,33,13c85,446,143,420,162,368v9,-24,9,-24,9,-24c190,290,252,265,304,288v,,,,,c351,309,406,291,431,246,506,108,506,108,506,108,506,,506,,506,,,,,,,l,412xe" fillcolor="#e5d8ea [3205]" stroked="f"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Tabla de diseño"/>
      </w:tblPr>
      <w:tblGrid>
        <w:gridCol w:w="840"/>
        <w:gridCol w:w="2887"/>
        <w:gridCol w:w="1046"/>
        <w:gridCol w:w="5999"/>
      </w:tblGrid>
      <w:tr w:rsidR="00647A4B" w:rsidRPr="00683E3A" w14:paraId="4A8E343B" w14:textId="77777777" w:rsidTr="00882D62">
        <w:trPr>
          <w:trHeight w:val="957"/>
          <w:jc w:val="center"/>
        </w:trPr>
        <w:tc>
          <w:tcPr>
            <w:tcW w:w="3750" w:type="dxa"/>
            <w:gridSpan w:val="2"/>
            <w:vAlign w:val="center"/>
          </w:tcPr>
          <w:p w14:paraId="0C434CF8" w14:textId="21C8DA49" w:rsidR="00647A4B" w:rsidRPr="00683E3A" w:rsidRDefault="00647A4B" w:rsidP="00647A4B">
            <w:pPr>
              <w:pStyle w:val="Textoindependiente"/>
              <w:kinsoku w:val="0"/>
              <w:overflowPunct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2" w:type="dxa"/>
            <w:vMerge w:val="restart"/>
          </w:tcPr>
          <w:p w14:paraId="0CEC6E1C" w14:textId="77777777" w:rsidR="00647A4B" w:rsidRPr="00683E3A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041" w:type="dxa"/>
            <w:vMerge w:val="restart"/>
          </w:tcPr>
          <w:p w14:paraId="6548DB7F" w14:textId="706DA056" w:rsidR="00647A4B" w:rsidRPr="00683E3A" w:rsidRDefault="00013AC6" w:rsidP="00222466">
            <w:pPr>
              <w:pStyle w:val="Ttulo"/>
            </w:pPr>
            <w:r>
              <w:t>Daniela Alejandra</w:t>
            </w:r>
            <w:r w:rsidR="00647A4B" w:rsidRPr="00683E3A">
              <w:rPr>
                <w:lang w:bidi="es-MX"/>
              </w:rPr>
              <w:t xml:space="preserve"> </w:t>
            </w:r>
            <w:r>
              <w:t>Valencia Ramírez</w:t>
            </w:r>
          </w:p>
          <w:p w14:paraId="7B1421A0" w14:textId="77777777" w:rsidR="00BA4804" w:rsidRPr="00BA4804" w:rsidRDefault="00BA4804" w:rsidP="00BA4804">
            <w:pPr>
              <w:pStyle w:val="Ttulo3"/>
              <w:rPr>
                <w:rFonts w:eastAsia="Times New Roman" w:cs="Times New Roman"/>
                <w:bCs/>
                <w:color w:val="7F4F92" w:themeColor="accent2" w:themeShade="80"/>
                <w:szCs w:val="20"/>
                <w:lang w:bidi="es-MX"/>
              </w:rPr>
            </w:pPr>
            <w:r w:rsidRPr="00BA4804">
              <w:rPr>
                <w:rFonts w:eastAsia="Times New Roman" w:cs="Times New Roman"/>
                <w:bCs/>
                <w:color w:val="7F4F92" w:themeColor="accent2" w:themeShade="80"/>
                <w:szCs w:val="20"/>
                <w:lang w:bidi="es-MX"/>
              </w:rPr>
              <w:t>Objetivo</w:t>
            </w:r>
          </w:p>
          <w:p w14:paraId="4E5AE558" w14:textId="00B6514B" w:rsidR="00BA4804" w:rsidRPr="00BA4804" w:rsidRDefault="00BA4804" w:rsidP="00BA4804">
            <w:pPr>
              <w:pStyle w:val="Informacin"/>
              <w:jc w:val="both"/>
              <w:rPr>
                <w:color w:val="auto"/>
              </w:rPr>
            </w:pPr>
            <w:r w:rsidRPr="00BA4804">
              <w:rPr>
                <w:color w:val="auto"/>
              </w:rPr>
              <w:t>Trabajar para una empresa ya sea pública o privada, capturando datos o ayudando a crear páginas web.</w:t>
            </w:r>
          </w:p>
          <w:p w14:paraId="101D424E" w14:textId="77777777" w:rsidR="00BA4804" w:rsidRPr="00BA4804" w:rsidRDefault="00BA4804" w:rsidP="00BA4804">
            <w:pPr>
              <w:pStyle w:val="Informacin"/>
              <w:jc w:val="both"/>
              <w:rPr>
                <w:color w:val="auto"/>
              </w:rPr>
            </w:pPr>
          </w:p>
          <w:p w14:paraId="78F1B1CA" w14:textId="6275FE9F" w:rsidR="002C3C49" w:rsidRDefault="00BA4804" w:rsidP="00BA4804">
            <w:pPr>
              <w:pStyle w:val="Informacin"/>
              <w:jc w:val="both"/>
              <w:rPr>
                <w:color w:val="auto"/>
              </w:rPr>
            </w:pPr>
            <w:r w:rsidRPr="00BA4804">
              <w:rPr>
                <w:color w:val="auto"/>
              </w:rPr>
              <w:t xml:space="preserve">Experiencia en lenguaje HTML, manejo de CSS, animaciones en 3D en </w:t>
            </w:r>
            <w:proofErr w:type="spellStart"/>
            <w:r w:rsidRPr="00BA4804">
              <w:rPr>
                <w:color w:val="auto"/>
              </w:rPr>
              <w:t>Blender</w:t>
            </w:r>
            <w:proofErr w:type="spellEnd"/>
            <w:r w:rsidRPr="00BA4804">
              <w:rPr>
                <w:color w:val="auto"/>
              </w:rPr>
              <w:t>.</w:t>
            </w:r>
          </w:p>
          <w:p w14:paraId="63B5FFBD" w14:textId="77777777" w:rsidR="00BA4804" w:rsidRPr="00BA4804" w:rsidRDefault="00BA4804" w:rsidP="00BA4804">
            <w:pPr>
              <w:pStyle w:val="Informacin"/>
              <w:rPr>
                <w:color w:val="auto"/>
              </w:rPr>
            </w:pPr>
          </w:p>
          <w:p w14:paraId="3719813C" w14:textId="67B07E7F" w:rsidR="00647A4B" w:rsidRDefault="00647A4B" w:rsidP="00C4452C">
            <w:pPr>
              <w:pStyle w:val="Ttulo1"/>
              <w:rPr>
                <w:lang w:bidi="es-MX"/>
              </w:rPr>
            </w:pPr>
            <w:r w:rsidRPr="00683E3A">
              <w:rPr>
                <w:lang w:bidi="es-MX"/>
              </w:rPr>
              <w:t>Experiencia</w:t>
            </w:r>
          </w:p>
          <w:p w14:paraId="4F7B0591" w14:textId="283FCB2C" w:rsidR="00EB77EA" w:rsidRDefault="00EB77EA" w:rsidP="00EB77EA">
            <w:pPr>
              <w:jc w:val="both"/>
              <w:rPr>
                <w:lang w:bidi="es-MX"/>
              </w:rPr>
            </w:pPr>
            <w:r>
              <w:rPr>
                <w:lang w:bidi="es-MX"/>
              </w:rPr>
              <w:t>Administración de credenciales en la escuela Conalep Gustavo Baz, dar de alta en el sistema o reportar algún problema.</w:t>
            </w:r>
          </w:p>
          <w:p w14:paraId="32621942" w14:textId="14FA26E0" w:rsidR="00EB77EA" w:rsidRDefault="00EB77EA" w:rsidP="00EB77EA">
            <w:pPr>
              <w:jc w:val="both"/>
              <w:rPr>
                <w:lang w:bidi="es-MX"/>
              </w:rPr>
            </w:pPr>
            <w:r>
              <w:rPr>
                <w:lang w:bidi="es-MX"/>
              </w:rPr>
              <w:t>Creación de un punto de venta para una pastelería en HTML con CSS y Base de datos.</w:t>
            </w:r>
          </w:p>
          <w:p w14:paraId="5BB21FF6" w14:textId="718C77A7" w:rsidR="00EB77EA" w:rsidRPr="00EB77EA" w:rsidRDefault="00EB77EA" w:rsidP="00EB77EA">
            <w:pPr>
              <w:jc w:val="both"/>
              <w:rPr>
                <w:lang w:bidi="es-MX"/>
              </w:rPr>
            </w:pPr>
            <w:r>
              <w:rPr>
                <w:lang w:bidi="es-MX"/>
              </w:rPr>
              <w:t>Creación de proyecto de una venta por catálogo de Mary Kay en HTML</w:t>
            </w:r>
            <w:r w:rsidR="008E0172">
              <w:rPr>
                <w:lang w:bidi="es-MX"/>
              </w:rPr>
              <w:t>, CSS y Java Script.</w:t>
            </w:r>
          </w:p>
          <w:p w14:paraId="43790414" w14:textId="77777777" w:rsidR="00647A4B" w:rsidRPr="00683E3A" w:rsidRDefault="00647A4B" w:rsidP="00C4452C">
            <w:pPr>
              <w:pStyle w:val="Ttulo1"/>
            </w:pPr>
            <w:r w:rsidRPr="00683E3A">
              <w:rPr>
                <w:lang w:bidi="es-MX"/>
              </w:rPr>
              <w:t>Educación</w:t>
            </w:r>
          </w:p>
          <w:p w14:paraId="149E3E59" w14:textId="19BDE9F8" w:rsidR="00647A4B" w:rsidRPr="00683E3A" w:rsidRDefault="00013AC6" w:rsidP="00EB77EA">
            <w:pPr>
              <w:pStyle w:val="Ttulo2"/>
              <w:jc w:val="both"/>
            </w:pPr>
            <w:r>
              <w:t>Universidad Autónoma del Estado de Hidalgo</w:t>
            </w:r>
            <w:r w:rsidR="00EB77EA">
              <w:t xml:space="preserve">, Tizayuca </w:t>
            </w:r>
            <w:r w:rsidR="00692547">
              <w:t>(Actual)</w:t>
            </w:r>
          </w:p>
          <w:p w14:paraId="15CA8FF6" w14:textId="4D413B8C" w:rsidR="00647A4B" w:rsidRPr="00683E3A" w:rsidRDefault="00013AC6" w:rsidP="00EB77EA">
            <w:pPr>
              <w:pStyle w:val="Listaconvietas"/>
              <w:numPr>
                <w:ilvl w:val="0"/>
                <w:numId w:val="12"/>
              </w:numPr>
              <w:jc w:val="both"/>
            </w:pPr>
            <w:r>
              <w:t xml:space="preserve">Actualmente </w:t>
            </w:r>
            <w:r w:rsidR="00746485">
              <w:t xml:space="preserve">pasante de </w:t>
            </w:r>
            <w:r>
              <w:t>Tecnologías de la Información, he participado en proyectos como lo fue un sistema punto de venta</w:t>
            </w:r>
            <w:r w:rsidR="00746485">
              <w:t>.</w:t>
            </w:r>
            <w:r>
              <w:t xml:space="preserve"> </w:t>
            </w:r>
          </w:p>
          <w:p w14:paraId="434B2FB7" w14:textId="20B38C06" w:rsidR="00013AC6" w:rsidRPr="00683E3A" w:rsidRDefault="00013AC6" w:rsidP="00EB77EA">
            <w:pPr>
              <w:pStyle w:val="Ttulo2"/>
              <w:jc w:val="both"/>
            </w:pPr>
            <w:r>
              <w:t>Colegio Nacional de Educación Profesional Técnica</w:t>
            </w:r>
            <w:r w:rsidR="00EB77EA">
              <w:t>, Gustavo Baz</w:t>
            </w:r>
            <w:r w:rsidR="00692547">
              <w:t xml:space="preserve"> (2015-2019)</w:t>
            </w:r>
          </w:p>
          <w:p w14:paraId="27C679E9" w14:textId="2ACA1141" w:rsidR="00013AC6" w:rsidRDefault="00013AC6" w:rsidP="00EB77EA">
            <w:pPr>
              <w:pStyle w:val="Listaconvietas"/>
              <w:numPr>
                <w:ilvl w:val="0"/>
                <w:numId w:val="11"/>
              </w:numPr>
              <w:jc w:val="both"/>
            </w:pPr>
            <w:r>
              <w:t xml:space="preserve">Estudié la carrera de PTB en Informática, </w:t>
            </w:r>
            <w:r w:rsidR="0051294A">
              <w:t xml:space="preserve">realicé </w:t>
            </w:r>
            <w:r w:rsidR="00882D62">
              <w:t>prácticas</w:t>
            </w:r>
            <w:r w:rsidR="0051294A">
              <w:t xml:space="preserve"> profesionales en la misma escuela en el área de laboratorios de informática.</w:t>
            </w:r>
          </w:p>
          <w:p w14:paraId="29FDA175" w14:textId="77777777" w:rsidR="00647A4B" w:rsidRPr="00683E3A" w:rsidRDefault="00647A4B" w:rsidP="00C4452C">
            <w:pPr>
              <w:pStyle w:val="Ttulo1"/>
            </w:pPr>
            <w:r w:rsidRPr="00683E3A">
              <w:rPr>
                <w:lang w:bidi="es-MX"/>
              </w:rPr>
              <w:t>Referencias</w:t>
            </w:r>
          </w:p>
          <w:p w14:paraId="64B401E9" w14:textId="77777777" w:rsidR="00BA4804" w:rsidRDefault="00BA4804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</w:p>
          <w:p w14:paraId="4D062CB6" w14:textId="5520C1B4" w:rsidR="00B3247E" w:rsidRPr="00BA4804" w:rsidRDefault="00BA4804" w:rsidP="000F7D04">
            <w:pPr>
              <w:widowControl w:val="0"/>
              <w:autoSpaceDE w:val="0"/>
              <w:autoSpaceDN w:val="0"/>
              <w:adjustRightInd w:val="0"/>
              <w:spacing w:after="0"/>
              <w:rPr>
                <w:b/>
                <w:bCs/>
              </w:rPr>
            </w:pPr>
            <w:r w:rsidRPr="00BA4804">
              <w:rPr>
                <w:b/>
                <w:bCs/>
              </w:rPr>
              <w:t>Dr. Ernesto Bolaños</w:t>
            </w:r>
          </w:p>
          <w:p w14:paraId="4B665865" w14:textId="692AFCFD" w:rsidR="00BA4804" w:rsidRDefault="00BA4804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Investigador de la Escuela Superior de Tizayuca.</w:t>
            </w:r>
          </w:p>
          <w:p w14:paraId="31387344" w14:textId="1002D7AE" w:rsidR="004F62E5" w:rsidRDefault="004F62E5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77-13-65-92-80</w:t>
            </w:r>
          </w:p>
          <w:p w14:paraId="74E91E77" w14:textId="49E55CE2" w:rsidR="004F62E5" w:rsidRDefault="004F62E5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ebolanos@uaeh.edu.mx</w:t>
            </w:r>
          </w:p>
          <w:p w14:paraId="0609B6F4" w14:textId="77777777" w:rsidR="00BA4804" w:rsidRDefault="00BA4804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</w:p>
          <w:p w14:paraId="2D09675A" w14:textId="09452D39" w:rsidR="00BA4804" w:rsidRPr="00BA4804" w:rsidRDefault="004F62E5" w:rsidP="000F7D04">
            <w:pPr>
              <w:widowControl w:val="0"/>
              <w:autoSpaceDE w:val="0"/>
              <w:autoSpaceDN w:val="0"/>
              <w:adjustRightInd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David </w:t>
            </w:r>
            <w:r w:rsidR="00BA4804" w:rsidRPr="00BA4804">
              <w:rPr>
                <w:b/>
                <w:bCs/>
              </w:rPr>
              <w:t>Alejandro Morales Martínez</w:t>
            </w:r>
          </w:p>
          <w:p w14:paraId="070146CF" w14:textId="77777777" w:rsidR="00BA4804" w:rsidRDefault="00BA4804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 xml:space="preserve">Técnico en programación </w:t>
            </w:r>
          </w:p>
          <w:p w14:paraId="0227C3C6" w14:textId="230FB73D" w:rsidR="004F62E5" w:rsidRPr="00683E3A" w:rsidRDefault="004F62E5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72-95-51-25-07</w:t>
            </w:r>
          </w:p>
        </w:tc>
      </w:tr>
      <w:tr w:rsidR="00F51250" w:rsidRPr="00683E3A" w14:paraId="758B287C" w14:textId="77777777" w:rsidTr="00882D62">
        <w:trPr>
          <w:trHeight w:val="710"/>
          <w:jc w:val="center"/>
        </w:trPr>
        <w:tc>
          <w:tcPr>
            <w:tcW w:w="3750" w:type="dxa"/>
            <w:gridSpan w:val="2"/>
            <w:tcMar>
              <w:left w:w="0" w:type="dxa"/>
              <w:right w:w="0" w:type="dxa"/>
            </w:tcMar>
          </w:tcPr>
          <w:p w14:paraId="79E97D77" w14:textId="590AE5DA" w:rsidR="00F51250" w:rsidRDefault="000471F6" w:rsidP="00F51250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  <w:r>
              <w:rPr>
                <w:noProof/>
                <w:lang w:bidi="es-MX"/>
              </w:rPr>
              <w:drawing>
                <wp:anchor distT="0" distB="0" distL="114300" distR="114300" simplePos="0" relativeHeight="251663360" behindDoc="0" locked="0" layoutInCell="1" allowOverlap="1" wp14:anchorId="3D6E43D7" wp14:editId="0F979F0B">
                  <wp:simplePos x="0" y="0"/>
                  <wp:positionH relativeFrom="column">
                    <wp:posOffset>111870</wp:posOffset>
                  </wp:positionH>
                  <wp:positionV relativeFrom="paragraph">
                    <wp:posOffset>-1301887</wp:posOffset>
                  </wp:positionV>
                  <wp:extent cx="1761859" cy="2348948"/>
                  <wp:effectExtent l="76200" t="76200" r="124460" b="127635"/>
                  <wp:wrapNone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993" cy="2353126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A8FA15" w14:textId="307E591B" w:rsidR="006141EA" w:rsidRDefault="006141EA" w:rsidP="00F51250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  <w:p w14:paraId="7CC191DB" w14:textId="727B7511" w:rsidR="006141EA" w:rsidRDefault="006141EA" w:rsidP="00F51250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  <w:p w14:paraId="52E57046" w14:textId="5EE6F332" w:rsidR="006141EA" w:rsidRDefault="006141EA" w:rsidP="00F51250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  <w:p w14:paraId="4C76A935" w14:textId="29057EFD" w:rsidR="006141EA" w:rsidRPr="00683E3A" w:rsidRDefault="006141EA" w:rsidP="00F51250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52" w:type="dxa"/>
            <w:vMerge/>
            <w:tcBorders>
              <w:bottom w:val="nil"/>
            </w:tcBorders>
          </w:tcPr>
          <w:p w14:paraId="7F4624B3" w14:textId="77777777" w:rsidR="00F51250" w:rsidRPr="00683E3A" w:rsidRDefault="00F51250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041" w:type="dxa"/>
            <w:vMerge/>
            <w:tcBorders>
              <w:bottom w:val="nil"/>
            </w:tcBorders>
          </w:tcPr>
          <w:p w14:paraId="40FAEE0C" w14:textId="77777777" w:rsidR="00F51250" w:rsidRPr="00683E3A" w:rsidRDefault="00F51250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071E84" w:rsidRPr="00683E3A" w14:paraId="651CC9CB" w14:textId="77777777" w:rsidTr="00882D62">
        <w:trPr>
          <w:trHeight w:val="522"/>
          <w:jc w:val="center"/>
        </w:trPr>
        <w:tc>
          <w:tcPr>
            <w:tcW w:w="844" w:type="dxa"/>
            <w:vAlign w:val="center"/>
          </w:tcPr>
          <w:p w14:paraId="769D0CFD" w14:textId="5232D14F" w:rsidR="00071E84" w:rsidRPr="00683E3A" w:rsidRDefault="00071E84" w:rsidP="00222466">
            <w:pPr>
              <w:pStyle w:val="Informacin"/>
              <w:rPr>
                <w:rStyle w:val="Textoennegrita"/>
                <w:b w:val="0"/>
                <w:bCs w:val="0"/>
                <w:color w:val="FFFFFF" w:themeColor="background1"/>
              </w:rPr>
            </w:pPr>
            <w:r w:rsidRPr="00683E3A">
              <w:rPr>
                <w:noProof/>
                <w:lang w:bidi="es-MX"/>
              </w:rPr>
              <w:drawing>
                <wp:inline distT="0" distB="0" distL="0" distR="0" wp14:anchorId="4E0051EB" wp14:editId="32795555">
                  <wp:extent cx="394335" cy="394335"/>
                  <wp:effectExtent l="0" t="0" r="0" b="0"/>
                  <wp:docPr id="12" name="Gráfico 12" descr="Marc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6" w:type="dxa"/>
            <w:vAlign w:val="center"/>
          </w:tcPr>
          <w:p w14:paraId="2B3D3727" w14:textId="3216C65D" w:rsidR="00F87DAC" w:rsidRDefault="00F87DAC" w:rsidP="00071E84">
            <w:pPr>
              <w:pStyle w:val="Informacin"/>
            </w:pPr>
          </w:p>
          <w:p w14:paraId="73EA0445" w14:textId="77777777" w:rsidR="00071E84" w:rsidRDefault="00013AC6" w:rsidP="00071E84">
            <w:pPr>
              <w:pStyle w:val="Informacin"/>
            </w:pPr>
            <w:r>
              <w:t>Tizayuca, Hidalgo.</w:t>
            </w:r>
          </w:p>
          <w:p w14:paraId="0EDEC1AB" w14:textId="151C25FC" w:rsidR="00F87DAC" w:rsidRPr="00683E3A" w:rsidRDefault="00F87DAC" w:rsidP="00071E84">
            <w:pPr>
              <w:pStyle w:val="Informacin"/>
            </w:pPr>
          </w:p>
        </w:tc>
        <w:tc>
          <w:tcPr>
            <w:tcW w:w="1052" w:type="dxa"/>
            <w:vMerge/>
          </w:tcPr>
          <w:p w14:paraId="12B88582" w14:textId="77777777" w:rsidR="00071E84" w:rsidRPr="00683E3A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041" w:type="dxa"/>
            <w:vMerge/>
          </w:tcPr>
          <w:p w14:paraId="4BE6822D" w14:textId="77777777" w:rsidR="00071E84" w:rsidRPr="00683E3A" w:rsidRDefault="00071E84" w:rsidP="005801E5">
            <w:pPr>
              <w:pStyle w:val="Ttulo1"/>
            </w:pPr>
          </w:p>
        </w:tc>
      </w:tr>
      <w:tr w:rsidR="00647A4B" w:rsidRPr="00683E3A" w14:paraId="3D0EFE8F" w14:textId="77777777" w:rsidTr="00882D62">
        <w:trPr>
          <w:trHeight w:val="175"/>
          <w:jc w:val="center"/>
        </w:trPr>
        <w:tc>
          <w:tcPr>
            <w:tcW w:w="3750" w:type="dxa"/>
            <w:gridSpan w:val="2"/>
            <w:vAlign w:val="center"/>
          </w:tcPr>
          <w:p w14:paraId="1C765B99" w14:textId="2715E7C3" w:rsidR="00647A4B" w:rsidRPr="00683E3A" w:rsidRDefault="00647A4B" w:rsidP="00071E84">
            <w:pPr>
              <w:pStyle w:val="Sinespaciado"/>
            </w:pPr>
          </w:p>
        </w:tc>
        <w:tc>
          <w:tcPr>
            <w:tcW w:w="1052" w:type="dxa"/>
            <w:vMerge/>
          </w:tcPr>
          <w:p w14:paraId="03A4B0D0" w14:textId="77777777" w:rsidR="00647A4B" w:rsidRPr="00683E3A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041" w:type="dxa"/>
            <w:vMerge/>
          </w:tcPr>
          <w:p w14:paraId="601FBFD3" w14:textId="77777777" w:rsidR="00647A4B" w:rsidRPr="00683E3A" w:rsidRDefault="00647A4B" w:rsidP="005801E5">
            <w:pPr>
              <w:pStyle w:val="Ttulo1"/>
            </w:pPr>
          </w:p>
        </w:tc>
      </w:tr>
      <w:tr w:rsidR="00071E84" w:rsidRPr="00683E3A" w14:paraId="59567950" w14:textId="77777777" w:rsidTr="00882D62">
        <w:trPr>
          <w:trHeight w:val="600"/>
          <w:jc w:val="center"/>
        </w:trPr>
        <w:tc>
          <w:tcPr>
            <w:tcW w:w="844" w:type="dxa"/>
            <w:vAlign w:val="center"/>
          </w:tcPr>
          <w:p w14:paraId="034885ED" w14:textId="60A8E652" w:rsidR="00071E84" w:rsidRPr="00683E3A" w:rsidRDefault="00071E84" w:rsidP="00222466">
            <w:pPr>
              <w:pStyle w:val="Informacin"/>
            </w:pPr>
            <w:r w:rsidRPr="00683E3A">
              <w:rPr>
                <w:noProof/>
                <w:lang w:bidi="es-MX"/>
              </w:rPr>
              <w:drawing>
                <wp:inline distT="0" distB="0" distL="0" distR="0" wp14:anchorId="0537E526" wp14:editId="6019B131">
                  <wp:extent cx="394335" cy="394335"/>
                  <wp:effectExtent l="0" t="0" r="5715" b="5715"/>
                  <wp:docPr id="13" name="Gráfico 13" descr="Destinat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6" w:type="dxa"/>
            <w:vAlign w:val="center"/>
          </w:tcPr>
          <w:p w14:paraId="10467DA3" w14:textId="324B3DED" w:rsidR="00071E84" w:rsidRPr="00683E3A" w:rsidRDefault="00013AC6" w:rsidP="00222466">
            <w:pPr>
              <w:pStyle w:val="Informacin"/>
            </w:pPr>
            <w:r>
              <w:t>5538920189</w:t>
            </w:r>
          </w:p>
        </w:tc>
        <w:tc>
          <w:tcPr>
            <w:tcW w:w="1052" w:type="dxa"/>
            <w:vMerge/>
          </w:tcPr>
          <w:p w14:paraId="7B4E93F4" w14:textId="77777777" w:rsidR="00071E84" w:rsidRPr="00683E3A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041" w:type="dxa"/>
            <w:vMerge/>
          </w:tcPr>
          <w:p w14:paraId="108F0243" w14:textId="77777777" w:rsidR="00071E84" w:rsidRPr="00683E3A" w:rsidRDefault="00071E84" w:rsidP="005801E5">
            <w:pPr>
              <w:pStyle w:val="Ttulo1"/>
            </w:pPr>
          </w:p>
        </w:tc>
      </w:tr>
      <w:tr w:rsidR="00647A4B" w:rsidRPr="00683E3A" w14:paraId="59520AB5" w14:textId="77777777" w:rsidTr="00882D62">
        <w:trPr>
          <w:trHeight w:val="175"/>
          <w:jc w:val="center"/>
        </w:trPr>
        <w:tc>
          <w:tcPr>
            <w:tcW w:w="3750" w:type="dxa"/>
            <w:gridSpan w:val="2"/>
            <w:vAlign w:val="center"/>
          </w:tcPr>
          <w:p w14:paraId="6578DC02" w14:textId="49AACC33" w:rsidR="00647A4B" w:rsidRPr="00683E3A" w:rsidRDefault="00647A4B" w:rsidP="00071E84">
            <w:pPr>
              <w:pStyle w:val="Sinespaciado"/>
            </w:pPr>
          </w:p>
        </w:tc>
        <w:tc>
          <w:tcPr>
            <w:tcW w:w="1052" w:type="dxa"/>
            <w:vMerge/>
          </w:tcPr>
          <w:p w14:paraId="689D32C8" w14:textId="77777777" w:rsidR="00647A4B" w:rsidRPr="00683E3A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041" w:type="dxa"/>
            <w:vMerge/>
          </w:tcPr>
          <w:p w14:paraId="71B21EBC" w14:textId="77777777" w:rsidR="00647A4B" w:rsidRPr="00683E3A" w:rsidRDefault="00647A4B" w:rsidP="005801E5">
            <w:pPr>
              <w:pStyle w:val="Ttulo1"/>
            </w:pPr>
          </w:p>
        </w:tc>
      </w:tr>
      <w:tr w:rsidR="00071E84" w:rsidRPr="00683E3A" w14:paraId="0402BE9C" w14:textId="77777777" w:rsidTr="00882D62">
        <w:trPr>
          <w:trHeight w:val="609"/>
          <w:jc w:val="center"/>
        </w:trPr>
        <w:tc>
          <w:tcPr>
            <w:tcW w:w="844" w:type="dxa"/>
            <w:vAlign w:val="center"/>
          </w:tcPr>
          <w:p w14:paraId="3B7197B2" w14:textId="1DD7CF42" w:rsidR="00071E84" w:rsidRPr="00683E3A" w:rsidRDefault="00071E84" w:rsidP="00222466">
            <w:pPr>
              <w:pStyle w:val="Informacin"/>
            </w:pPr>
            <w:r w:rsidRPr="00683E3A">
              <w:rPr>
                <w:noProof/>
                <w:lang w:bidi="es-MX"/>
              </w:rPr>
              <w:drawing>
                <wp:inline distT="0" distB="0" distL="0" distR="0" wp14:anchorId="648CD042" wp14:editId="040C6742">
                  <wp:extent cx="394335" cy="394335"/>
                  <wp:effectExtent l="0" t="0" r="5715" b="5715"/>
                  <wp:docPr id="17" name="Gráfico 17" descr="Corre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6" w:type="dxa"/>
            <w:vAlign w:val="center"/>
          </w:tcPr>
          <w:p w14:paraId="0FD56E9E" w14:textId="1E98A213" w:rsidR="00071E84" w:rsidRPr="00683E3A" w:rsidRDefault="00013AC6" w:rsidP="000471F6">
            <w:pPr>
              <w:pStyle w:val="Informacin"/>
            </w:pPr>
            <w:r>
              <w:t>danielavalenciaramirez@gmail.com</w:t>
            </w:r>
          </w:p>
        </w:tc>
        <w:tc>
          <w:tcPr>
            <w:tcW w:w="1052" w:type="dxa"/>
            <w:vMerge/>
          </w:tcPr>
          <w:p w14:paraId="0A016CE8" w14:textId="77777777" w:rsidR="00071E84" w:rsidRPr="00683E3A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041" w:type="dxa"/>
            <w:vMerge/>
          </w:tcPr>
          <w:p w14:paraId="73BBBB06" w14:textId="77777777" w:rsidR="00071E84" w:rsidRPr="00683E3A" w:rsidRDefault="00071E84" w:rsidP="005801E5">
            <w:pPr>
              <w:pStyle w:val="Ttulo1"/>
            </w:pPr>
          </w:p>
        </w:tc>
      </w:tr>
      <w:tr w:rsidR="00F87DAC" w:rsidRPr="00683E3A" w14:paraId="3C11417A" w14:textId="77777777" w:rsidTr="00882D62">
        <w:trPr>
          <w:trHeight w:val="54"/>
          <w:jc w:val="center"/>
        </w:trPr>
        <w:tc>
          <w:tcPr>
            <w:tcW w:w="3750" w:type="dxa"/>
            <w:gridSpan w:val="2"/>
            <w:vAlign w:val="center"/>
          </w:tcPr>
          <w:p w14:paraId="71A01898" w14:textId="0294B79E" w:rsidR="00B66CD4" w:rsidRDefault="00B66CD4" w:rsidP="00F87DAC">
            <w:pPr>
              <w:pStyle w:val="Sinespaciado"/>
              <w:rPr>
                <w:rFonts w:cs="Times New Roman"/>
                <w:color w:val="FFFFFF" w:themeColor="background1"/>
                <w:sz w:val="22"/>
                <w:szCs w:val="17"/>
              </w:rPr>
            </w:pPr>
            <w:r>
              <w:rPr>
                <w:noProof/>
                <w:lang w:bidi="es-MX"/>
              </w:rPr>
              <w:drawing>
                <wp:anchor distT="0" distB="0" distL="114300" distR="114300" simplePos="0" relativeHeight="251664384" behindDoc="0" locked="0" layoutInCell="1" allowOverlap="1" wp14:anchorId="267BB73A" wp14:editId="25376457">
                  <wp:simplePos x="0" y="0"/>
                  <wp:positionH relativeFrom="margin">
                    <wp:posOffset>-33020</wp:posOffset>
                  </wp:positionH>
                  <wp:positionV relativeFrom="paragraph">
                    <wp:posOffset>149225</wp:posOffset>
                  </wp:positionV>
                  <wp:extent cx="463550" cy="463550"/>
                  <wp:effectExtent l="0" t="0" r="0" b="0"/>
                  <wp:wrapNone/>
                  <wp:docPr id="1" name="Gráfico 1" descr="Usuario contor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áfico 1" descr="Usuario contorno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87DAC">
              <w:rPr>
                <w:rFonts w:cs="Times New Roman"/>
                <w:color w:val="FFFFFF" w:themeColor="background1"/>
                <w:sz w:val="22"/>
                <w:szCs w:val="17"/>
              </w:rPr>
              <w:t xml:space="preserve">        </w:t>
            </w:r>
            <w:r>
              <w:rPr>
                <w:rFonts w:cs="Times New Roman"/>
                <w:color w:val="FFFFFF" w:themeColor="background1"/>
                <w:sz w:val="22"/>
                <w:szCs w:val="17"/>
              </w:rPr>
              <w:t xml:space="preserve">         </w:t>
            </w:r>
          </w:p>
          <w:p w14:paraId="785709A9" w14:textId="59113558" w:rsidR="00F87DAC" w:rsidRPr="00683E3A" w:rsidRDefault="00B66CD4" w:rsidP="00F87DAC">
            <w:pPr>
              <w:pStyle w:val="Sinespaciado"/>
            </w:pPr>
            <w:r>
              <w:rPr>
                <w:rFonts w:cs="Times New Roman"/>
                <w:color w:val="FFFFFF" w:themeColor="background1"/>
                <w:sz w:val="22"/>
                <w:szCs w:val="17"/>
              </w:rPr>
              <w:t xml:space="preserve">                 </w:t>
            </w:r>
            <w:r w:rsidR="00F87DAC" w:rsidRPr="00F87DAC">
              <w:rPr>
                <w:rFonts w:cs="Times New Roman"/>
                <w:color w:val="FFFFFF" w:themeColor="background1"/>
                <w:sz w:val="22"/>
                <w:szCs w:val="17"/>
              </w:rPr>
              <w:t>22</w:t>
            </w:r>
            <w:r>
              <w:rPr>
                <w:rFonts w:cs="Times New Roman"/>
                <w:color w:val="FFFFFF" w:themeColor="background1"/>
                <w:sz w:val="22"/>
                <w:szCs w:val="17"/>
              </w:rPr>
              <w:t xml:space="preserve"> </w:t>
            </w:r>
            <w:r w:rsidR="00F87DAC" w:rsidRPr="00F87DAC">
              <w:rPr>
                <w:rFonts w:cs="Times New Roman"/>
                <w:color w:val="FFFFFF" w:themeColor="background1"/>
                <w:sz w:val="22"/>
                <w:szCs w:val="17"/>
              </w:rPr>
              <w:t>años</w:t>
            </w:r>
          </w:p>
        </w:tc>
        <w:tc>
          <w:tcPr>
            <w:tcW w:w="1052" w:type="dxa"/>
            <w:vMerge/>
            <w:vAlign w:val="center"/>
          </w:tcPr>
          <w:p w14:paraId="3E1A91EE" w14:textId="77777777" w:rsidR="00F87DAC" w:rsidRPr="00683E3A" w:rsidRDefault="00F87DAC" w:rsidP="00F87DAC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041" w:type="dxa"/>
            <w:vMerge/>
          </w:tcPr>
          <w:p w14:paraId="1C5D22EB" w14:textId="77777777" w:rsidR="00F87DAC" w:rsidRPr="00683E3A" w:rsidRDefault="00F87DAC" w:rsidP="00F87DAC">
            <w:pPr>
              <w:pStyle w:val="Ttulo1"/>
            </w:pPr>
          </w:p>
        </w:tc>
      </w:tr>
      <w:tr w:rsidR="00F87DAC" w:rsidRPr="00882D62" w14:paraId="526F2AFB" w14:textId="77777777" w:rsidTr="00882D62">
        <w:trPr>
          <w:trHeight w:val="1357"/>
          <w:jc w:val="center"/>
        </w:trPr>
        <w:tc>
          <w:tcPr>
            <w:tcW w:w="844" w:type="dxa"/>
            <w:vAlign w:val="center"/>
          </w:tcPr>
          <w:p w14:paraId="7D09B052" w14:textId="77777777" w:rsidR="00F87DAC" w:rsidRPr="00683E3A" w:rsidRDefault="00F87DAC" w:rsidP="00F87DAC">
            <w:pPr>
              <w:pStyle w:val="Informacin"/>
            </w:pPr>
            <w:r w:rsidRPr="00683E3A">
              <w:rPr>
                <w:noProof/>
                <w:lang w:bidi="es-MX"/>
              </w:rPr>
              <w:drawing>
                <wp:inline distT="0" distB="0" distL="0" distR="0" wp14:anchorId="6AD59A02" wp14:editId="1F8238C9">
                  <wp:extent cx="394335" cy="394335"/>
                  <wp:effectExtent l="0" t="0" r="0" b="5715"/>
                  <wp:docPr id="16" name="Gráfico 16" descr="Mu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6" w:type="dxa"/>
            <w:vAlign w:val="center"/>
          </w:tcPr>
          <w:p w14:paraId="77BE332B" w14:textId="659BA38C" w:rsidR="00F87DAC" w:rsidRPr="00013AC6" w:rsidRDefault="00F87DAC" w:rsidP="00F87DAC">
            <w:pPr>
              <w:pStyle w:val="Informacin"/>
              <w:rPr>
                <w:lang w:val="en-US"/>
              </w:rPr>
            </w:pPr>
            <w:r w:rsidRPr="00013AC6">
              <w:rPr>
                <w:lang w:val="en-US"/>
              </w:rPr>
              <w:t>Linkedin.com/in/Daniela-v</w:t>
            </w:r>
            <w:r>
              <w:rPr>
                <w:lang w:val="en-US"/>
              </w:rPr>
              <w:t>alencia-ramirez-2798a9267</w:t>
            </w:r>
          </w:p>
        </w:tc>
        <w:tc>
          <w:tcPr>
            <w:tcW w:w="1052" w:type="dxa"/>
            <w:vMerge/>
          </w:tcPr>
          <w:p w14:paraId="56BE02B6" w14:textId="77777777" w:rsidR="00F87DAC" w:rsidRPr="00013AC6" w:rsidRDefault="00F87DAC" w:rsidP="00F87DAC">
            <w:pPr>
              <w:pStyle w:val="Informacin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041" w:type="dxa"/>
            <w:vMerge/>
          </w:tcPr>
          <w:p w14:paraId="527AF754" w14:textId="77777777" w:rsidR="00F87DAC" w:rsidRPr="00013AC6" w:rsidRDefault="00F87DAC" w:rsidP="00F87DAC">
            <w:pPr>
              <w:pStyle w:val="Ttulo1"/>
              <w:rPr>
                <w:lang w:val="en-US"/>
              </w:rPr>
            </w:pPr>
          </w:p>
        </w:tc>
      </w:tr>
      <w:tr w:rsidR="00F87DAC" w:rsidRPr="00683E3A" w14:paraId="7AF89DB7" w14:textId="77777777" w:rsidTr="00882D62">
        <w:trPr>
          <w:trHeight w:val="4254"/>
          <w:jc w:val="center"/>
        </w:trPr>
        <w:tc>
          <w:tcPr>
            <w:tcW w:w="3750" w:type="dxa"/>
            <w:gridSpan w:val="2"/>
          </w:tcPr>
          <w:p w14:paraId="6260687A" w14:textId="7B359EC3" w:rsidR="00BA4804" w:rsidRPr="00B66CD4" w:rsidRDefault="00882D62" w:rsidP="00BA4804">
            <w:pPr>
              <w:pStyle w:val="Ttulo1"/>
              <w:rPr>
                <w:color w:val="FFFFFF" w:themeColor="background1"/>
                <w:lang w:val="en-US" w:bidi="es-MX"/>
              </w:rPr>
            </w:pPr>
            <w:r w:rsidRPr="00EB77EA">
              <w:rPr>
                <w:noProof/>
                <w:color w:val="auto"/>
              </w:rPr>
              <w:drawing>
                <wp:anchor distT="0" distB="0" distL="114300" distR="114300" simplePos="0" relativeHeight="251662336" behindDoc="0" locked="0" layoutInCell="1" allowOverlap="1" wp14:anchorId="3ECBC672" wp14:editId="20630F4B">
                  <wp:simplePos x="0" y="0"/>
                  <wp:positionH relativeFrom="margin">
                    <wp:posOffset>-412911</wp:posOffset>
                  </wp:positionH>
                  <wp:positionV relativeFrom="paragraph">
                    <wp:posOffset>43815</wp:posOffset>
                  </wp:positionV>
                  <wp:extent cx="3053301" cy="1784350"/>
                  <wp:effectExtent l="0" t="0" r="13970" b="6350"/>
                  <wp:wrapNone/>
                  <wp:docPr id="15" name="Gráfico 1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EFBEA2" w14:textId="1CCBA906" w:rsidR="00BA4804" w:rsidRPr="00B66CD4" w:rsidRDefault="00BA4804" w:rsidP="00BA4804">
            <w:pPr>
              <w:pStyle w:val="Ttulo1"/>
              <w:rPr>
                <w:color w:val="FFFFFF" w:themeColor="background1"/>
                <w:lang w:val="en-US" w:bidi="es-MX"/>
              </w:rPr>
            </w:pPr>
          </w:p>
          <w:p w14:paraId="245D313E" w14:textId="3EA2F7CB" w:rsidR="00BA4804" w:rsidRPr="00B66CD4" w:rsidRDefault="00BA4804" w:rsidP="00BA4804">
            <w:pPr>
              <w:pStyle w:val="Ttulo1"/>
              <w:rPr>
                <w:color w:val="FFFFFF" w:themeColor="background1"/>
                <w:lang w:val="en-US" w:bidi="es-MX"/>
              </w:rPr>
            </w:pPr>
          </w:p>
          <w:p w14:paraId="2201EF0D" w14:textId="569860C0" w:rsidR="00BA4804" w:rsidRPr="00B66CD4" w:rsidRDefault="00BA4804" w:rsidP="00BA4804">
            <w:pPr>
              <w:pStyle w:val="Ttulo1"/>
              <w:rPr>
                <w:color w:val="FFFFFF" w:themeColor="background1"/>
                <w:lang w:val="en-US" w:bidi="es-MX"/>
              </w:rPr>
            </w:pPr>
          </w:p>
          <w:p w14:paraId="0E58A753" w14:textId="3DB8AD64" w:rsidR="00BA4804" w:rsidRPr="00B66CD4" w:rsidRDefault="00BA4804" w:rsidP="00BA4804">
            <w:pPr>
              <w:pStyle w:val="Ttulo1"/>
              <w:rPr>
                <w:color w:val="FFFFFF" w:themeColor="background1"/>
                <w:lang w:val="en-US" w:bidi="es-MX"/>
              </w:rPr>
            </w:pPr>
          </w:p>
          <w:p w14:paraId="7D05D7AD" w14:textId="77777777" w:rsidR="00BA4804" w:rsidRPr="00B66CD4" w:rsidRDefault="00BA4804" w:rsidP="00BA4804">
            <w:pPr>
              <w:pStyle w:val="Ttulo1"/>
              <w:rPr>
                <w:color w:val="FFFFFF" w:themeColor="background1"/>
                <w:lang w:val="en-US" w:bidi="es-MX"/>
              </w:rPr>
            </w:pPr>
          </w:p>
          <w:p w14:paraId="3F36AC6A" w14:textId="5EAA5171" w:rsidR="00BA4804" w:rsidRPr="00BA4804" w:rsidRDefault="00BA4804" w:rsidP="00BA4804">
            <w:pPr>
              <w:pStyle w:val="Ttulo1"/>
              <w:rPr>
                <w:color w:val="auto"/>
              </w:rPr>
            </w:pPr>
            <w:r w:rsidRPr="00BA4804">
              <w:rPr>
                <w:color w:val="auto"/>
                <w:lang w:bidi="es-MX"/>
              </w:rPr>
              <w:t>Liderazgo</w:t>
            </w:r>
          </w:p>
          <w:p w14:paraId="1AA4B4DF" w14:textId="618E8143" w:rsidR="004F62E5" w:rsidRPr="004F62E5" w:rsidRDefault="00BA4804" w:rsidP="004F62E5">
            <w:pPr>
              <w:jc w:val="both"/>
            </w:pPr>
            <w:r w:rsidRPr="00BA4804">
              <w:t>Una persona que cuando es necesario liderar lo hago con responsabilidad y hago que se entreguen las cosas a tiempo.</w:t>
            </w:r>
          </w:p>
        </w:tc>
        <w:tc>
          <w:tcPr>
            <w:tcW w:w="1052" w:type="dxa"/>
          </w:tcPr>
          <w:p w14:paraId="3BBB9B5D" w14:textId="451B4934" w:rsidR="00F87DAC" w:rsidRPr="00683E3A" w:rsidRDefault="00F87DAC" w:rsidP="00F87DAC"/>
        </w:tc>
        <w:tc>
          <w:tcPr>
            <w:tcW w:w="6041" w:type="dxa"/>
            <w:vMerge/>
          </w:tcPr>
          <w:p w14:paraId="27441C26" w14:textId="77777777" w:rsidR="00F87DAC" w:rsidRPr="00683E3A" w:rsidRDefault="00F87DAC" w:rsidP="00F87DAC"/>
        </w:tc>
      </w:tr>
    </w:tbl>
    <w:p w14:paraId="6BB004AA" w14:textId="64FE74FF" w:rsidR="00882D62" w:rsidRPr="00882D62" w:rsidRDefault="00882D62" w:rsidP="00882D62">
      <w:pPr>
        <w:tabs>
          <w:tab w:val="left" w:pos="4440"/>
        </w:tabs>
      </w:pPr>
    </w:p>
    <w:sectPr w:rsidR="00882D62" w:rsidRPr="00882D62" w:rsidSect="00683E3A">
      <w:type w:val="continuous"/>
      <w:pgSz w:w="11906" w:h="16838" w:code="9"/>
      <w:pgMar w:top="851" w:right="567" w:bottom="1134" w:left="567" w:header="720" w:footer="196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B9A61" w14:textId="77777777" w:rsidR="001A47F2" w:rsidRDefault="001A47F2" w:rsidP="00590471">
      <w:r>
        <w:separator/>
      </w:r>
    </w:p>
  </w:endnote>
  <w:endnote w:type="continuationSeparator" w:id="0">
    <w:p w14:paraId="45F52A3C" w14:textId="77777777" w:rsidR="001A47F2" w:rsidRDefault="001A47F2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E788E" w14:textId="77777777" w:rsidR="001A47F2" w:rsidRDefault="001A47F2" w:rsidP="00590471">
      <w:r>
        <w:separator/>
      </w:r>
    </w:p>
  </w:footnote>
  <w:footnote w:type="continuationSeparator" w:id="0">
    <w:p w14:paraId="75E7B77B" w14:textId="77777777" w:rsidR="001A47F2" w:rsidRDefault="001A47F2" w:rsidP="00590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DCEAD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2796FC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Listaconvietas1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aconvietas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aconvietas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aconvietas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D6E51"/>
    <w:multiLevelType w:val="hybridMultilevel"/>
    <w:tmpl w:val="DF2E74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875C7"/>
    <w:multiLevelType w:val="hybridMultilevel"/>
    <w:tmpl w:val="6B9827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241301">
    <w:abstractNumId w:val="5"/>
  </w:num>
  <w:num w:numId="2" w16cid:durableId="660081999">
    <w:abstractNumId w:val="6"/>
  </w:num>
  <w:num w:numId="3" w16cid:durableId="665283151">
    <w:abstractNumId w:val="4"/>
  </w:num>
  <w:num w:numId="4" w16cid:durableId="539631423">
    <w:abstractNumId w:val="4"/>
    <w:lvlOverride w:ilvl="0">
      <w:startOverride w:val="1"/>
    </w:lvlOverride>
  </w:num>
  <w:num w:numId="5" w16cid:durableId="226381143">
    <w:abstractNumId w:val="7"/>
  </w:num>
  <w:num w:numId="6" w16cid:durableId="1551266511">
    <w:abstractNumId w:val="3"/>
  </w:num>
  <w:num w:numId="7" w16cid:durableId="769355371">
    <w:abstractNumId w:val="2"/>
  </w:num>
  <w:num w:numId="8" w16cid:durableId="31616482">
    <w:abstractNumId w:val="1"/>
  </w:num>
  <w:num w:numId="9" w16cid:durableId="686712265">
    <w:abstractNumId w:val="0"/>
  </w:num>
  <w:num w:numId="10" w16cid:durableId="943149068">
    <w:abstractNumId w:val="4"/>
  </w:num>
  <w:num w:numId="11" w16cid:durableId="452289030">
    <w:abstractNumId w:val="9"/>
  </w:num>
  <w:num w:numId="12" w16cid:durableId="3402770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SystemFonts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EA"/>
    <w:rsid w:val="00013AC6"/>
    <w:rsid w:val="000227E4"/>
    <w:rsid w:val="000471F6"/>
    <w:rsid w:val="0005107F"/>
    <w:rsid w:val="00060042"/>
    <w:rsid w:val="00071E84"/>
    <w:rsid w:val="000B37CD"/>
    <w:rsid w:val="000F7D04"/>
    <w:rsid w:val="0010138E"/>
    <w:rsid w:val="00142F43"/>
    <w:rsid w:val="00150ABD"/>
    <w:rsid w:val="00165697"/>
    <w:rsid w:val="001A47F2"/>
    <w:rsid w:val="001F5586"/>
    <w:rsid w:val="00222466"/>
    <w:rsid w:val="002C3C49"/>
    <w:rsid w:val="002D54EA"/>
    <w:rsid w:val="002E5E62"/>
    <w:rsid w:val="00384A69"/>
    <w:rsid w:val="003911FB"/>
    <w:rsid w:val="00442D71"/>
    <w:rsid w:val="00472C27"/>
    <w:rsid w:val="0047764F"/>
    <w:rsid w:val="004779CF"/>
    <w:rsid w:val="004B4268"/>
    <w:rsid w:val="004F62E5"/>
    <w:rsid w:val="00507E82"/>
    <w:rsid w:val="0051294A"/>
    <w:rsid w:val="0051522B"/>
    <w:rsid w:val="00555003"/>
    <w:rsid w:val="005801E5"/>
    <w:rsid w:val="00587DBA"/>
    <w:rsid w:val="00590471"/>
    <w:rsid w:val="005D01FA"/>
    <w:rsid w:val="006141EA"/>
    <w:rsid w:val="00647A4B"/>
    <w:rsid w:val="00667952"/>
    <w:rsid w:val="00683E3A"/>
    <w:rsid w:val="00692547"/>
    <w:rsid w:val="00716927"/>
    <w:rsid w:val="00735D93"/>
    <w:rsid w:val="007443A0"/>
    <w:rsid w:val="00746485"/>
    <w:rsid w:val="007703AC"/>
    <w:rsid w:val="007919FD"/>
    <w:rsid w:val="007F54A0"/>
    <w:rsid w:val="007F5B63"/>
    <w:rsid w:val="00846CB9"/>
    <w:rsid w:val="008472E9"/>
    <w:rsid w:val="00882816"/>
    <w:rsid w:val="00882D62"/>
    <w:rsid w:val="008C2CFC"/>
    <w:rsid w:val="008E0172"/>
    <w:rsid w:val="008F6E2E"/>
    <w:rsid w:val="009C2E65"/>
    <w:rsid w:val="00A35586"/>
    <w:rsid w:val="00AD5898"/>
    <w:rsid w:val="00B11C11"/>
    <w:rsid w:val="00B2004A"/>
    <w:rsid w:val="00B3247E"/>
    <w:rsid w:val="00B6466C"/>
    <w:rsid w:val="00B66CD4"/>
    <w:rsid w:val="00B763FA"/>
    <w:rsid w:val="00BA4804"/>
    <w:rsid w:val="00BF4D49"/>
    <w:rsid w:val="00C4452C"/>
    <w:rsid w:val="00CE1E3D"/>
    <w:rsid w:val="00D6557B"/>
    <w:rsid w:val="00DF2F8A"/>
    <w:rsid w:val="00E90A60"/>
    <w:rsid w:val="00EB7708"/>
    <w:rsid w:val="00EB77EA"/>
    <w:rsid w:val="00EC4379"/>
    <w:rsid w:val="00EE7E09"/>
    <w:rsid w:val="00EF6606"/>
    <w:rsid w:val="00F0223C"/>
    <w:rsid w:val="00F51250"/>
    <w:rsid w:val="00F87DAC"/>
    <w:rsid w:val="00FA37E0"/>
    <w:rsid w:val="00FA6AE1"/>
    <w:rsid w:val="00FC1E83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A3F229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s-MX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BA4804"/>
  </w:style>
  <w:style w:type="paragraph" w:styleId="Ttulo1">
    <w:name w:val="heading 1"/>
    <w:basedOn w:val="Normal"/>
    <w:next w:val="Normal"/>
    <w:link w:val="Ttulo1C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Ttulo3">
    <w:name w:val="heading 3"/>
    <w:basedOn w:val="Normal"/>
    <w:next w:val="Normal"/>
    <w:link w:val="Ttulo3C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F0223C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EE7E09"/>
    <w:rPr>
      <w:rFonts w:asciiTheme="minorHAnsi" w:hAnsiTheme="minorHAnsi" w:cs="Georgia"/>
    </w:rPr>
  </w:style>
  <w:style w:type="character" w:customStyle="1" w:styleId="Ttulo1Car">
    <w:name w:val="Título 1 Car"/>
    <w:basedOn w:val="Fuentedeprrafopredeter"/>
    <w:link w:val="Ttulo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Encabezado">
    <w:name w:val="header"/>
    <w:basedOn w:val="Normal"/>
    <w:link w:val="EncabezadoCar"/>
    <w:uiPriority w:val="99"/>
    <w:semiHidden/>
    <w:rsid w:val="00BF4D49"/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BF4D49"/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aconcuadrcula">
    <w:name w:val="Table Grid"/>
    <w:basedOn w:val="Tabla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647A4B"/>
    <w:pPr>
      <w:kinsoku w:val="0"/>
      <w:overflowPunct w:val="0"/>
      <w:spacing w:before="240" w:after="480"/>
    </w:pPr>
    <w:rPr>
      <w:rFonts w:asciiTheme="majorHAnsi" w:hAnsiTheme="majorHAnsi"/>
      <w:bCs/>
      <w:caps/>
      <w:color w:val="0F3344" w:themeColor="accent1"/>
      <w:sz w:val="52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7F54A0"/>
    <w:rPr>
      <w:rFonts w:asciiTheme="majorHAnsi" w:hAnsiTheme="majorHAnsi"/>
      <w:bCs/>
      <w:caps/>
      <w:color w:val="0F3344" w:themeColor="accent1"/>
      <w:sz w:val="52"/>
      <w:szCs w:val="42"/>
    </w:rPr>
  </w:style>
  <w:style w:type="paragraph" w:customStyle="1" w:styleId="Informacin">
    <w:name w:val="Información"/>
    <w:basedOn w:val="Normal"/>
    <w:uiPriority w:val="1"/>
    <w:qFormat/>
    <w:rsid w:val="00071E84"/>
    <w:pPr>
      <w:kinsoku w:val="0"/>
      <w:overflowPunct w:val="0"/>
      <w:spacing w:before="4"/>
      <w:contextualSpacing/>
    </w:pPr>
    <w:rPr>
      <w:color w:val="FFFFFF" w:themeColor="background1"/>
      <w:szCs w:val="17"/>
    </w:rPr>
  </w:style>
  <w:style w:type="numbering" w:customStyle="1" w:styleId="Listaconvietas1">
    <w:name w:val="Lista con viñetas1"/>
    <w:uiPriority w:val="99"/>
    <w:rsid w:val="00F51250"/>
    <w:pPr>
      <w:numPr>
        <w:numId w:val="5"/>
      </w:numPr>
    </w:pPr>
  </w:style>
  <w:style w:type="character" w:styleId="Textoennegrita">
    <w:name w:val="Strong"/>
    <w:basedOn w:val="Fuentedeprrafopredeter"/>
    <w:uiPriority w:val="22"/>
    <w:semiHidden/>
    <w:qFormat/>
    <w:rsid w:val="00F0223C"/>
    <w:rPr>
      <w:b/>
      <w:bCs/>
      <w:color w:val="FCEA10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222466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aconvietas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Sinespaciado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F51250"/>
    <w:rPr>
      <w:rFonts w:asciiTheme="majorHAnsi" w:hAnsiTheme="majorHAnsi"/>
      <w:b/>
      <w:bCs/>
      <w:szCs w:val="20"/>
    </w:rPr>
  </w:style>
  <w:style w:type="paragraph" w:styleId="Listaconvietas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aconvietas">
    <w:name w:val="List Bullet"/>
    <w:basedOn w:val="Normal"/>
    <w:uiPriority w:val="99"/>
    <w:rsid w:val="000F7D04"/>
    <w:pPr>
      <w:numPr>
        <w:numId w:val="5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svg"/><Relationship Id="rId3" Type="http://schemas.openxmlformats.org/officeDocument/2006/relationships/customXml" Target="../customXml/item3.xml"/><Relationship Id="rId21" Type="http://schemas.openxmlformats.org/officeDocument/2006/relationships/chart" Target="charts/chart1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image" Target="media/image11.sv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\AppData\Roaming\Microsoft\Templates\Curr&#237;culum%20v&#237;tae%20con%20formas%20org&#225;nicas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s-MX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Hoja1!$A$2:$A$6</c:f>
              <c:strCache>
                <c:ptCount val="5"/>
                <c:pt idx="0">
                  <c:v>HTML</c:v>
                </c:pt>
                <c:pt idx="1">
                  <c:v>CSS </c:v>
                </c:pt>
                <c:pt idx="2">
                  <c:v>Blender </c:v>
                </c:pt>
                <c:pt idx="3">
                  <c:v>Java</c:v>
                </c:pt>
                <c:pt idx="4">
                  <c:v>Base de datos</c:v>
                </c:pt>
              </c:strCache>
            </c:strRef>
          </c:cat>
          <c:val>
            <c:numRef>
              <c:f>Hoja1!$B$2:$B$6</c:f>
              <c:numCache>
                <c:formatCode>0%</c:formatCode>
                <c:ptCount val="5"/>
                <c:pt idx="0">
                  <c:v>0.8</c:v>
                </c:pt>
                <c:pt idx="1">
                  <c:v>0.7</c:v>
                </c:pt>
                <c:pt idx="2">
                  <c:v>0.3</c:v>
                </c:pt>
                <c:pt idx="3">
                  <c:v>0.75</c:v>
                </c:pt>
                <c:pt idx="4">
                  <c:v>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855-4456-9D90-5945ACDF395C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79"/>
        <c:overlap val="100"/>
        <c:axId val="419536479"/>
        <c:axId val="419964175"/>
      </c:barChart>
      <c:catAx>
        <c:axId val="419536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419964175"/>
        <c:crosses val="autoZero"/>
        <c:auto val="1"/>
        <c:lblAlgn val="ctr"/>
        <c:lblOffset val="100"/>
        <c:noMultiLvlLbl val="0"/>
      </c:catAx>
      <c:valAx>
        <c:axId val="419964175"/>
        <c:scaling>
          <c:orientation val="minMax"/>
        </c:scaling>
        <c:delete val="1"/>
        <c:axPos val="b"/>
        <c:numFmt formatCode="0%" sourceLinked="1"/>
        <c:majorTickMark val="none"/>
        <c:minorTickMark val="none"/>
        <c:tickLblPos val="nextTo"/>
        <c:crossAx val="4195364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3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7BC9FD-4CA2-4A7C-B201-BCAE7257B1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5E478E-917E-458B-9655-7ACFC0110AF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766EDBD3-B5D7-4D9A-92F9-469EEFFE9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formas orgánicas.dotx</Template>
  <TotalTime>0</TotalTime>
  <Pages>1</Pages>
  <Words>225</Words>
  <Characters>1238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2023-03-02T02:38:00Z</dcterms:created>
  <dcterms:modified xsi:type="dcterms:W3CDTF">2023-03-21T19:16:00Z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